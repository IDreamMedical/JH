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1E8" w:rsidRDefault="000021E8" w:rsidP="004313D6">
      <w:r>
        <w:rPr>
          <w:rFonts w:cs="微软雅黑" w:hint="eastAsia"/>
        </w:rPr>
        <w:t>锦宏</w:t>
      </w:r>
      <w:r>
        <w:t>8</w:t>
      </w:r>
      <w:r>
        <w:rPr>
          <w:rFonts w:cs="微软雅黑" w:hint="eastAsia"/>
        </w:rPr>
        <w:t>月</w:t>
      </w:r>
      <w:r>
        <w:t>30</w:t>
      </w:r>
      <w:r>
        <w:rPr>
          <w:rFonts w:cs="微软雅黑" w:hint="eastAsia"/>
        </w:rPr>
        <w:t>日</w:t>
      </w:r>
    </w:p>
    <w:p w:rsidR="000021E8" w:rsidRDefault="000021E8" w:rsidP="003B0179">
      <w:pPr>
        <w:numPr>
          <w:ilvl w:val="0"/>
          <w:numId w:val="2"/>
        </w:numPr>
      </w:pPr>
      <w:r>
        <w:rPr>
          <w:rFonts w:cs="微软雅黑" w:hint="eastAsia"/>
        </w:rPr>
        <w:t>中文乱码统一回复：可能是系统间差异，我系统正常；请给我测试环境配置参数；</w:t>
      </w:r>
    </w:p>
    <w:p w:rsidR="000021E8" w:rsidRDefault="000021E8" w:rsidP="003B0179">
      <w:pPr>
        <w:numPr>
          <w:ilvl w:val="0"/>
          <w:numId w:val="2"/>
        </w:numPr>
      </w:pPr>
      <w:r>
        <w:rPr>
          <w:rFonts w:cs="微软雅黑" w:hint="eastAsia"/>
        </w:rPr>
        <w:t>租仓库和租单元，仓库号和单元号不能选，大概是</w:t>
      </w:r>
      <w:r>
        <w:t xml:space="preserve"> </w:t>
      </w:r>
      <w:r>
        <w:rPr>
          <w:rFonts w:cs="微软雅黑" w:hint="eastAsia"/>
        </w:rPr>
        <w:t>仓库号和单元号已经租完了导致，用户友好性需改进；</w:t>
      </w:r>
    </w:p>
    <w:p w:rsidR="000021E8" w:rsidRDefault="000021E8" w:rsidP="004313D6"/>
    <w:p w:rsidR="000021E8" w:rsidRDefault="000021E8" w:rsidP="004313D6"/>
    <w:p w:rsidR="000021E8" w:rsidRDefault="000021E8" w:rsidP="004313D6">
      <w:r>
        <w:rPr>
          <w:rFonts w:cs="微软雅黑" w:hint="eastAsia"/>
        </w:rPr>
        <w:t>锦宏</w:t>
      </w:r>
      <w:r>
        <w:t>8</w:t>
      </w:r>
      <w:r>
        <w:rPr>
          <w:rFonts w:cs="微软雅黑" w:hint="eastAsia"/>
        </w:rPr>
        <w:t>月</w:t>
      </w:r>
      <w:r>
        <w:t>26</w:t>
      </w:r>
      <w:r>
        <w:rPr>
          <w:rFonts w:cs="微软雅黑" w:hint="eastAsia"/>
        </w:rPr>
        <w:t>日测试反馈：</w:t>
      </w:r>
    </w:p>
    <w:p w:rsidR="000021E8" w:rsidRDefault="000021E8" w:rsidP="004313D6">
      <w:pPr>
        <w:pStyle w:val="ListParagraph"/>
        <w:numPr>
          <w:ilvl w:val="0"/>
          <w:numId w:val="1"/>
        </w:numPr>
        <w:ind w:firstLineChars="0"/>
        <w:rPr>
          <w:rFonts w:cs="Tahoma"/>
        </w:rPr>
      </w:pPr>
      <w:r>
        <w:rPr>
          <w:rFonts w:cs="宋体" w:hint="eastAsia"/>
        </w:rPr>
        <w:t>添加权限，点击确定后弹出权限名不能为空提示框。查询按钮无效</w:t>
      </w:r>
    </w:p>
    <w:p w:rsidR="000021E8" w:rsidRDefault="000021E8" w:rsidP="004313D6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42.5pt;height:308.25pt;visibility:visible">
            <v:imagedata r:id="rId7" o:title=""/>
          </v:shape>
        </w:pict>
      </w:r>
    </w:p>
    <w:p w:rsidR="000021E8" w:rsidRDefault="000021E8" w:rsidP="004313D6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4313D6">
      <w:pPr>
        <w:pStyle w:val="ListParagraph"/>
        <w:numPr>
          <w:ilvl w:val="0"/>
          <w:numId w:val="1"/>
        </w:numPr>
        <w:ind w:firstLineChars="0"/>
        <w:rPr>
          <w:rFonts w:cs="Tahoma"/>
        </w:rPr>
      </w:pPr>
      <w:r>
        <w:rPr>
          <w:rFonts w:cs="宋体" w:hint="eastAsia"/>
        </w:rPr>
        <w:t>基础信息</w:t>
      </w:r>
      <w:r>
        <w:t>-----</w:t>
      </w:r>
      <w:r>
        <w:rPr>
          <w:rFonts w:cs="宋体" w:hint="eastAsia"/>
        </w:rPr>
        <w:t>商户信息，查询按钮无效；导出的</w:t>
      </w:r>
      <w:r>
        <w:t>pdf</w:t>
      </w:r>
      <w:r>
        <w:rPr>
          <w:rFonts w:cs="宋体" w:hint="eastAsia"/>
        </w:rPr>
        <w:t>文件中文乱码。</w:t>
      </w:r>
    </w:p>
    <w:p w:rsidR="000021E8" w:rsidRDefault="000021E8" w:rsidP="004313D6">
      <w:pPr>
        <w:pStyle w:val="ListParagraph"/>
        <w:numPr>
          <w:ilvl w:val="0"/>
          <w:numId w:val="1"/>
        </w:numPr>
        <w:ind w:firstLineChars="0"/>
        <w:rPr>
          <w:rFonts w:cs="Tahoma"/>
        </w:rPr>
      </w:pPr>
      <w:r>
        <w:rPr>
          <w:rFonts w:cs="宋体" w:hint="eastAsia"/>
        </w:rPr>
        <w:t>租户情况，点击登记，出现空白页</w:t>
      </w:r>
    </w:p>
    <w:p w:rsidR="000021E8" w:rsidRDefault="000021E8" w:rsidP="004313D6">
      <w:pPr>
        <w:adjustRightInd/>
        <w:snapToGrid/>
        <w:spacing w:line="220" w:lineRule="atLeast"/>
        <w:rPr>
          <w:rFonts w:ascii="Calibri" w:eastAsia="宋体" w:hAnsi="Calibri"/>
          <w:kern w:val="2"/>
          <w:sz w:val="21"/>
          <w:szCs w:val="21"/>
        </w:rPr>
      </w:pPr>
      <w:r w:rsidRPr="00061F23">
        <w:rPr>
          <w:noProof/>
        </w:rPr>
        <w:pict>
          <v:shape id="图片 4" o:spid="_x0000_i1026" type="#_x0000_t75" style="width:410.25pt;height:257.25pt;visibility:visible">
            <v:imagedata r:id="rId8" o:title=""/>
          </v:shape>
        </w:pict>
      </w:r>
      <w:r>
        <w:br w:type="page"/>
      </w:r>
    </w:p>
    <w:p w:rsidR="000021E8" w:rsidRDefault="000021E8" w:rsidP="004313D6">
      <w:pPr>
        <w:pStyle w:val="ListParagraph"/>
        <w:numPr>
          <w:ilvl w:val="0"/>
          <w:numId w:val="1"/>
        </w:numPr>
        <w:ind w:firstLineChars="0"/>
        <w:rPr>
          <w:rFonts w:cs="Tahoma"/>
        </w:rPr>
      </w:pPr>
      <w:r>
        <w:rPr>
          <w:rFonts w:cs="宋体" w:hint="eastAsia"/>
        </w:rPr>
        <w:t>租户情况</w:t>
      </w:r>
      <w:r>
        <w:t>--------</w:t>
      </w:r>
      <w:r>
        <w:rPr>
          <w:rFonts w:cs="宋体" w:hint="eastAsia"/>
        </w:rPr>
        <w:t>编辑，日期输入不合理。编辑后确定无效，绿色的添加按钮无效。租赁号为不明字符串。</w:t>
      </w:r>
    </w:p>
    <w:p w:rsidR="000021E8" w:rsidRDefault="000021E8" w:rsidP="004313D6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图片 10" o:spid="_x0000_i1027" type="#_x0000_t75" style="width:410.25pt;height:189pt;visibility:visible">
            <v:imagedata r:id="rId9" o:title=""/>
          </v:shape>
        </w:pict>
      </w:r>
    </w:p>
    <w:p w:rsidR="000021E8" w:rsidRDefault="000021E8" w:rsidP="004313D6">
      <w:pPr>
        <w:spacing w:line="220" w:lineRule="atLeast"/>
      </w:pPr>
    </w:p>
    <w:p w:rsidR="000021E8" w:rsidRDefault="000021E8" w:rsidP="004313D6">
      <w:pPr>
        <w:spacing w:line="220" w:lineRule="atLeast"/>
      </w:pPr>
    </w:p>
    <w:p w:rsidR="000021E8" w:rsidRDefault="000021E8" w:rsidP="004313D6">
      <w:pPr>
        <w:spacing w:line="220" w:lineRule="atLeast"/>
      </w:pPr>
    </w:p>
    <w:p w:rsidR="000021E8" w:rsidRDefault="000021E8" w:rsidP="003B0179">
      <w:pPr>
        <w:pStyle w:val="ListParagraph"/>
        <w:numPr>
          <w:ilvl w:val="0"/>
          <w:numId w:val="1"/>
        </w:numPr>
        <w:spacing w:line="220" w:lineRule="atLeast"/>
        <w:ind w:firstLineChars="0"/>
        <w:rPr>
          <w:rFonts w:cs="Tahoma"/>
        </w:rPr>
      </w:pPr>
      <w:r>
        <w:rPr>
          <w:rFonts w:cs="宋体" w:hint="eastAsia"/>
        </w:rPr>
        <w:t>缴纳费用</w:t>
      </w:r>
      <w:r>
        <w:t>-----</w:t>
      </w:r>
      <w:r>
        <w:rPr>
          <w:rFonts w:cs="宋体" w:hint="eastAsia"/>
        </w:rPr>
        <w:t>押金，删除按钮，点击否之后也删除了记录</w:t>
      </w:r>
      <w:r>
        <w:t xml:space="preserve"> </w:t>
      </w:r>
      <w:r>
        <w:rPr>
          <w:rFonts w:cs="宋体" w:hint="eastAsia"/>
        </w:rPr>
        <w:t>（</w:t>
      </w:r>
      <w:r w:rsidRPr="003B0179">
        <w:rPr>
          <w:rFonts w:cs="宋体" w:hint="eastAsia"/>
          <w:color w:val="FF0000"/>
        </w:rPr>
        <w:t>已经改好</w:t>
      </w:r>
      <w:r>
        <w:rPr>
          <w:rFonts w:cs="宋体" w:hint="eastAsia"/>
        </w:rPr>
        <w:t>）</w:t>
      </w:r>
    </w:p>
    <w:p w:rsidR="000021E8" w:rsidRPr="00F03EAE" w:rsidRDefault="000021E8" w:rsidP="004313D6">
      <w:pPr>
        <w:spacing w:line="220" w:lineRule="atLeast"/>
        <w:rPr>
          <w:rFonts w:ascii="Calibri" w:eastAsia="宋体" w:hAnsi="Calibri"/>
          <w:kern w:val="2"/>
          <w:sz w:val="21"/>
          <w:szCs w:val="21"/>
        </w:rPr>
      </w:pPr>
      <w:r w:rsidRPr="00061F23">
        <w:rPr>
          <w:noProof/>
        </w:rPr>
        <w:pict>
          <v:shape id="图片 13" o:spid="_x0000_i1028" type="#_x0000_t75" style="width:452.25pt;height:261pt;visibility:visible">
            <v:imagedata r:id="rId10" o:title=""/>
          </v:shape>
        </w:pict>
      </w:r>
      <w:r>
        <w:br w:type="page"/>
      </w:r>
    </w:p>
    <w:p w:rsidR="000021E8" w:rsidRDefault="000021E8" w:rsidP="00724375">
      <w:pPr>
        <w:pStyle w:val="ListParagraph"/>
        <w:numPr>
          <w:ilvl w:val="0"/>
          <w:numId w:val="1"/>
        </w:numPr>
        <w:ind w:firstLineChars="0"/>
        <w:rPr>
          <w:rFonts w:cs="Tahoma"/>
        </w:rPr>
      </w:pPr>
      <w:r>
        <w:rPr>
          <w:rFonts w:cs="宋体" w:hint="eastAsia"/>
        </w:rPr>
        <w:t>缴纳费用</w:t>
      </w:r>
      <w:r>
        <w:t>-------</w:t>
      </w:r>
      <w:r>
        <w:rPr>
          <w:rFonts w:cs="宋体" w:hint="eastAsia"/>
        </w:rPr>
        <w:t>押金，导出的</w:t>
      </w:r>
      <w:r>
        <w:t>excel</w:t>
      </w:r>
      <w:r>
        <w:rPr>
          <w:rFonts w:cs="宋体" w:hint="eastAsia"/>
        </w:rPr>
        <w:t>，</w:t>
      </w:r>
      <w:r>
        <w:t>pdf</w:t>
      </w:r>
      <w:r>
        <w:rPr>
          <w:rFonts w:cs="宋体" w:hint="eastAsia"/>
        </w:rPr>
        <w:t>中文乱码。</w:t>
      </w:r>
    </w:p>
    <w:p w:rsidR="000021E8" w:rsidRDefault="000021E8" w:rsidP="003B0179">
      <w:pPr>
        <w:numPr>
          <w:ilvl w:val="0"/>
          <w:numId w:val="1"/>
        </w:numPr>
      </w:pPr>
      <w:r>
        <w:rPr>
          <w:rFonts w:cs="微软雅黑" w:hint="eastAsia"/>
        </w:rPr>
        <w:t>合同管理</w:t>
      </w:r>
      <w:r>
        <w:t>——</w:t>
      </w:r>
      <w:r>
        <w:rPr>
          <w:rFonts w:cs="微软雅黑" w:hint="eastAsia"/>
        </w:rPr>
        <w:t>租仓库，仓库号码为空</w:t>
      </w:r>
      <w:r>
        <w:t xml:space="preserve"> </w:t>
      </w:r>
      <w:r>
        <w:rPr>
          <w:rFonts w:cs="微软雅黑" w:hint="eastAsia"/>
        </w:rPr>
        <w:t>（租仓库和租单元，仓库号和单元号不能选，大概是</w:t>
      </w:r>
      <w:r>
        <w:t xml:space="preserve"> </w:t>
      </w:r>
      <w:r>
        <w:rPr>
          <w:rFonts w:cs="微软雅黑" w:hint="eastAsia"/>
        </w:rPr>
        <w:t>仓库号和单元号已经租完了导致，用户友好性需改进；）</w:t>
      </w:r>
    </w:p>
    <w:p w:rsidR="000021E8" w:rsidRDefault="000021E8" w:rsidP="00724375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29" type="#_x0000_t75" style="width:413.25pt;height:258pt;visibility:visible">
            <v:imagedata r:id="rId11" o:title=""/>
          </v:shape>
        </w:pict>
      </w:r>
    </w:p>
    <w:p w:rsidR="000021E8" w:rsidRDefault="000021E8" w:rsidP="008F62E4"/>
    <w:p w:rsidR="000021E8" w:rsidRDefault="000021E8" w:rsidP="008F62E4"/>
    <w:p w:rsidR="000021E8" w:rsidRDefault="000021E8" w:rsidP="008F62E4"/>
    <w:p w:rsidR="000021E8" w:rsidRDefault="000021E8" w:rsidP="008F62E4">
      <w:pPr>
        <w:pStyle w:val="ListParagraph"/>
        <w:numPr>
          <w:ilvl w:val="0"/>
          <w:numId w:val="1"/>
        </w:numPr>
        <w:ind w:firstLineChars="0"/>
        <w:rPr>
          <w:rFonts w:cs="Tahoma"/>
        </w:rPr>
      </w:pPr>
      <w:r>
        <w:rPr>
          <w:rFonts w:cs="宋体" w:hint="eastAsia"/>
        </w:rPr>
        <w:t>合同管理</w:t>
      </w:r>
      <w:r>
        <w:t>——</w:t>
      </w:r>
      <w:r>
        <w:rPr>
          <w:rFonts w:cs="宋体" w:hint="eastAsia"/>
        </w:rPr>
        <w:t>租单元，室号为空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30" type="#_x0000_t75" style="width:414.75pt;height:243pt;visibility:visible">
            <v:imagedata r:id="rId12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9</w:t>
      </w:r>
      <w:r>
        <w:rPr>
          <w:rFonts w:cs="宋体" w:hint="eastAsia"/>
        </w:rPr>
        <w:t>、缴纳费用</w:t>
      </w:r>
      <w:r>
        <w:t>——</w:t>
      </w:r>
      <w:r>
        <w:rPr>
          <w:rFonts w:cs="宋体" w:hint="eastAsia"/>
        </w:rPr>
        <w:t>租金，添加费用后没有显示对应的租赁单位，缴纳物业费也是同样的情况。。表格中的面积显示的是什么？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图片 7" o:spid="_x0000_i1031" type="#_x0000_t75" style="width:411.75pt;height:279pt;visibility:visible">
            <v:imagedata r:id="rId13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32" type="#_x0000_t75" style="width:412.5pt;height:263.25pt;visibility:visible">
            <v:imagedata r:id="rId14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10</w:t>
      </w:r>
      <w:r>
        <w:rPr>
          <w:rFonts w:cs="宋体" w:hint="eastAsia"/>
        </w:rPr>
        <w:t>、入租登记，座号和室号不可选，也就不能添加租户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33" type="#_x0000_t75" style="width:412.5pt;height:263.25pt;visibility:visible">
            <v:imagedata r:id="rId15" o:title=""/>
          </v:shape>
        </w:pict>
      </w:r>
    </w:p>
    <w:p w:rsidR="000021E8" w:rsidRDefault="000021E8" w:rsidP="00DF5685"/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11</w:t>
      </w:r>
      <w:r>
        <w:rPr>
          <w:rFonts w:cs="宋体" w:hint="eastAsia"/>
        </w:rPr>
        <w:t>、租更续退</w:t>
      </w:r>
      <w:r>
        <w:t xml:space="preserve">   </w:t>
      </w:r>
      <w:r>
        <w:rPr>
          <w:rFonts w:cs="宋体" w:hint="eastAsia"/>
        </w:rPr>
        <w:t>没有数据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DF5685"/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图片 16" o:spid="_x0000_i1034" type="#_x0000_t75" style="width:414pt;height:310.5pt;visibility:visible">
            <v:imagedata r:id="rId16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12</w:t>
      </w:r>
      <w:r>
        <w:rPr>
          <w:rFonts w:cs="宋体" w:hint="eastAsia"/>
        </w:rPr>
        <w:t>、合同管理</w:t>
      </w:r>
      <w:r>
        <w:t>——</w:t>
      </w:r>
      <w:r>
        <w:rPr>
          <w:rFonts w:cs="宋体" w:hint="eastAsia"/>
        </w:rPr>
        <w:t>租赁单元，座号选择后无法显示。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图片 19" o:spid="_x0000_i1035" type="#_x0000_t75" style="width:411pt;height:3in;visibility:visible">
            <v:imagedata r:id="rId17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Pr="003B0179" w:rsidRDefault="000021E8" w:rsidP="008F62E4">
      <w:pPr>
        <w:pStyle w:val="ListParagraph"/>
        <w:ind w:left="720" w:firstLineChars="0" w:firstLine="0"/>
        <w:rPr>
          <w:rFonts w:cs="Tahoma"/>
          <w:color w:val="FF0000"/>
        </w:rPr>
      </w:pPr>
      <w:r>
        <w:t>13</w:t>
      </w:r>
      <w:r>
        <w:rPr>
          <w:rFonts w:cs="宋体" w:hint="eastAsia"/>
        </w:rPr>
        <w:t>、缴纳费用</w:t>
      </w:r>
      <w:r>
        <w:t>——</w:t>
      </w:r>
      <w:r>
        <w:rPr>
          <w:rFonts w:cs="宋体" w:hint="eastAsia"/>
        </w:rPr>
        <w:t>租金，点击删除后，总数量会减少，但是再次增加又是原来的数量，即没有实时刷新</w:t>
      </w:r>
      <w:r>
        <w:t xml:space="preserve"> </w:t>
      </w:r>
      <w:r w:rsidRPr="003B0179">
        <w:rPr>
          <w:rFonts w:cs="宋体" w:hint="eastAsia"/>
          <w:color w:val="FF0000"/>
        </w:rPr>
        <w:t>（这个是看状态的，一共有三种状态：分别是未交，已交【</w:t>
      </w:r>
      <w:r w:rsidRPr="003B0179">
        <w:rPr>
          <w:color w:val="FF0000"/>
        </w:rPr>
        <w:t xml:space="preserve">* </w:t>
      </w:r>
      <w:r w:rsidRPr="003B0179">
        <w:rPr>
          <w:rFonts w:cs="宋体" w:hint="eastAsia"/>
          <w:color w:val="FF0000"/>
        </w:rPr>
        <w:t>表示】，作废）所以数量不变，你建议如何做更清晰一点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图片 22" o:spid="_x0000_i1036" type="#_x0000_t75" style="width:414pt;height:238.5pt;visibility:visible">
            <v:imagedata r:id="rId18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Pr="003B0179" w:rsidRDefault="000021E8" w:rsidP="008F62E4">
      <w:pPr>
        <w:pStyle w:val="ListParagraph"/>
        <w:ind w:left="720" w:firstLineChars="0" w:firstLine="0"/>
        <w:rPr>
          <w:rFonts w:cs="Tahoma"/>
          <w:color w:val="FF0000"/>
        </w:rPr>
      </w:pPr>
      <w:r>
        <w:t>14</w:t>
      </w:r>
      <w:r>
        <w:rPr>
          <w:rFonts w:cs="宋体" w:hint="eastAsia"/>
        </w:rPr>
        <w:t>、缴纳费用</w:t>
      </w:r>
      <w:r>
        <w:t>——</w:t>
      </w:r>
      <w:r>
        <w:rPr>
          <w:rFonts w:cs="宋体" w:hint="eastAsia"/>
        </w:rPr>
        <w:t>物业，点击删除，选择否，依然会删除数据。导出的</w:t>
      </w:r>
      <w:r>
        <w:t>Excel</w:t>
      </w:r>
      <w:r>
        <w:rPr>
          <w:rFonts w:cs="宋体" w:hint="eastAsia"/>
        </w:rPr>
        <w:t>，</w:t>
      </w:r>
      <w:r>
        <w:t>pdf</w:t>
      </w:r>
      <w:r>
        <w:rPr>
          <w:rFonts w:cs="宋体" w:hint="eastAsia"/>
        </w:rPr>
        <w:t>乱码</w:t>
      </w:r>
      <w:r w:rsidRPr="003B0179">
        <w:rPr>
          <w:rFonts w:cs="宋体" w:hint="eastAsia"/>
          <w:color w:val="FF0000"/>
        </w:rPr>
        <w:t>（已改好）</w:t>
      </w:r>
    </w:p>
    <w:p w:rsidR="000021E8" w:rsidRPr="005B1584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37" type="#_x0000_t75" style="width:413.25pt;height:243.75pt;visibility:visible">
            <v:imagedata r:id="rId19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15</w:t>
      </w:r>
      <w:r>
        <w:rPr>
          <w:rFonts w:cs="宋体" w:hint="eastAsia"/>
        </w:rPr>
        <w:t>、入租退租</w:t>
      </w:r>
      <w:r>
        <w:t>——</w:t>
      </w:r>
      <w:r>
        <w:rPr>
          <w:rFonts w:cs="宋体" w:hint="eastAsia"/>
        </w:rPr>
        <w:t>入入租登记，座号和室号不可选，无法添加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38" type="#_x0000_t75" style="width:413.25pt;height:243.75pt;visibility:visible">
            <v:imagedata r:id="rId20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16</w:t>
      </w:r>
      <w:r>
        <w:rPr>
          <w:rFonts w:cs="宋体" w:hint="eastAsia"/>
        </w:rPr>
        <w:t>、仓库租赁</w:t>
      </w:r>
      <w:r>
        <w:t>——</w:t>
      </w:r>
      <w:r>
        <w:rPr>
          <w:rFonts w:cs="宋体" w:hint="eastAsia"/>
        </w:rPr>
        <w:t>退租，确定按钮无效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39" type="#_x0000_t75" style="width:413.25pt;height:243.75pt;visibility:visible">
            <v:imagedata r:id="rId21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17</w:t>
      </w:r>
      <w:r>
        <w:rPr>
          <w:rFonts w:cs="宋体" w:hint="eastAsia"/>
        </w:rPr>
        <w:t>、收入报表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40" type="#_x0000_t75" style="width:408pt;height:243.75pt;visibility:visible">
            <v:imagedata r:id="rId22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18</w:t>
      </w:r>
      <w:r>
        <w:rPr>
          <w:rFonts w:cs="宋体" w:hint="eastAsia"/>
        </w:rPr>
        <w:t>、未交房租</w:t>
      </w:r>
      <w:r>
        <w:t>——</w:t>
      </w:r>
      <w:r>
        <w:rPr>
          <w:rFonts w:cs="宋体" w:hint="eastAsia"/>
        </w:rPr>
        <w:t>详情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41" type="#_x0000_t75" style="width:408pt;height:243.75pt;visibility:visible">
            <v:imagedata r:id="rId23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19</w:t>
      </w:r>
      <w:r>
        <w:rPr>
          <w:rFonts w:cs="宋体" w:hint="eastAsia"/>
        </w:rPr>
        <w:t>、已交房租</w:t>
      </w:r>
      <w:r>
        <w:t>——</w:t>
      </w:r>
      <w:r>
        <w:rPr>
          <w:rFonts w:cs="宋体" w:hint="eastAsia"/>
        </w:rPr>
        <w:t>详情，弹出错误提示框</w: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 w:rsidRPr="00061F23">
        <w:rPr>
          <w:rFonts w:cs="Tahoma"/>
          <w:noProof/>
        </w:rPr>
        <w:pict>
          <v:shape id="_x0000_i1042" type="#_x0000_t75" style="width:412.5pt;height:252pt;visibility:visible">
            <v:imagedata r:id="rId24" o:title=""/>
          </v:shape>
        </w:pict>
      </w: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</w:p>
    <w:p w:rsidR="000021E8" w:rsidRDefault="000021E8" w:rsidP="008F62E4">
      <w:pPr>
        <w:pStyle w:val="ListParagraph"/>
        <w:ind w:left="720" w:firstLineChars="0" w:firstLine="0"/>
        <w:rPr>
          <w:rFonts w:cs="Tahoma"/>
        </w:rPr>
      </w:pPr>
      <w:r>
        <w:t>20</w:t>
      </w:r>
      <w:r>
        <w:rPr>
          <w:rFonts w:cs="宋体" w:hint="eastAsia"/>
        </w:rPr>
        <w:t>，未转费用，合计为空。右边的数据是从哪里获取的？</w:t>
      </w:r>
    </w:p>
    <w:p w:rsidR="000021E8" w:rsidRDefault="000021E8" w:rsidP="006B7F06">
      <w:r>
        <w:rPr>
          <w:rFonts w:cs="微软雅黑" w:hint="eastAsia"/>
        </w:rPr>
        <w:t>，、</w:t>
      </w:r>
      <w:r w:rsidRPr="00061F23">
        <w:rPr>
          <w:noProof/>
        </w:rPr>
        <w:pict>
          <v:shape id="图片 25" o:spid="_x0000_i1043" type="#_x0000_t75" style="width:411.75pt;height:219.75pt;visibility:visible">
            <v:imagedata r:id="rId25" o:title=""/>
          </v:shape>
        </w:pict>
      </w:r>
    </w:p>
    <w:p w:rsidR="000021E8" w:rsidRDefault="000021E8" w:rsidP="006B7F06"/>
    <w:p w:rsidR="000021E8" w:rsidRDefault="000021E8" w:rsidP="006B7F06"/>
    <w:p w:rsidR="000021E8" w:rsidRDefault="000021E8" w:rsidP="006B7F06"/>
    <w:p w:rsidR="000021E8" w:rsidRDefault="000021E8" w:rsidP="006B7F06">
      <w:r>
        <w:t>21</w:t>
      </w:r>
      <w:r>
        <w:rPr>
          <w:rFonts w:cs="微软雅黑" w:hint="eastAsia"/>
        </w:rPr>
        <w:t>，未转费用</w:t>
      </w:r>
      <w:r>
        <w:t>——</w:t>
      </w:r>
      <w:r>
        <w:rPr>
          <w:rFonts w:cs="微软雅黑" w:hint="eastAsia"/>
        </w:rPr>
        <w:t>详情，详情的内容比列表还少</w:t>
      </w:r>
    </w:p>
    <w:p w:rsidR="000021E8" w:rsidRDefault="000021E8" w:rsidP="006B7F06">
      <w:r w:rsidRPr="00061F23">
        <w:rPr>
          <w:noProof/>
        </w:rPr>
        <w:pict>
          <v:shape id="图片 28" o:spid="_x0000_i1044" type="#_x0000_t75" style="width:410.25pt;height:226.5pt;visibility:visible">
            <v:imagedata r:id="rId26" o:title=""/>
          </v:shape>
        </w:pict>
      </w:r>
    </w:p>
    <w:p w:rsidR="000021E8" w:rsidRDefault="000021E8" w:rsidP="006B7F06"/>
    <w:p w:rsidR="000021E8" w:rsidRDefault="000021E8" w:rsidP="006B7F06"/>
    <w:p w:rsidR="000021E8" w:rsidRDefault="000021E8" w:rsidP="006B7F06"/>
    <w:p w:rsidR="000021E8" w:rsidRDefault="000021E8" w:rsidP="006B7F06">
      <w:r>
        <w:t>22</w:t>
      </w:r>
      <w:r>
        <w:rPr>
          <w:rFonts w:cs="微软雅黑" w:hint="eastAsia"/>
        </w:rPr>
        <w:t>，已转费用没有数据，不知道是功能没有实现还是没有提交数据</w:t>
      </w:r>
    </w:p>
    <w:p w:rsidR="000021E8" w:rsidRDefault="000021E8" w:rsidP="006B7F06"/>
    <w:p w:rsidR="000021E8" w:rsidRDefault="000021E8" w:rsidP="006B7F06">
      <w:r w:rsidRPr="00061F23">
        <w:rPr>
          <w:noProof/>
        </w:rPr>
        <w:pict>
          <v:shape id="图片 31" o:spid="_x0000_i1045" type="#_x0000_t75" style="width:408pt;height:237.75pt;visibility:visible">
            <v:imagedata r:id="rId27" o:title=""/>
          </v:shape>
        </w:pict>
      </w:r>
    </w:p>
    <w:p w:rsidR="000021E8" w:rsidRDefault="000021E8" w:rsidP="006B7F06"/>
    <w:p w:rsidR="000021E8" w:rsidRDefault="000021E8" w:rsidP="006B7F06"/>
    <w:p w:rsidR="000021E8" w:rsidRDefault="000021E8" w:rsidP="006B7F06"/>
    <w:p w:rsidR="000021E8" w:rsidRDefault="000021E8" w:rsidP="006B7F06"/>
    <w:p w:rsidR="000021E8" w:rsidRPr="00D05AE3" w:rsidRDefault="000021E8" w:rsidP="006B7F06">
      <w:r>
        <w:t>23</w:t>
      </w:r>
      <w:r>
        <w:rPr>
          <w:rFonts w:cs="微软雅黑" w:hint="eastAsia"/>
        </w:rPr>
        <w:t>，月度收支，合计没有数据，查询按钮无效</w:t>
      </w:r>
    </w:p>
    <w:p w:rsidR="000021E8" w:rsidRDefault="000021E8" w:rsidP="006B7F06">
      <w:r w:rsidRPr="00061F23">
        <w:rPr>
          <w:noProof/>
        </w:rPr>
        <w:pict>
          <v:shape id="图片 34" o:spid="_x0000_i1046" type="#_x0000_t75" style="width:411pt;height:237pt;visibility:visible">
            <v:imagedata r:id="rId28" o:title=""/>
          </v:shape>
        </w:pict>
      </w:r>
    </w:p>
    <w:p w:rsidR="000021E8" w:rsidRDefault="000021E8" w:rsidP="006B7F06"/>
    <w:p w:rsidR="000021E8" w:rsidRDefault="000021E8" w:rsidP="006B7F06"/>
    <w:p w:rsidR="000021E8" w:rsidRDefault="000021E8" w:rsidP="006B7F06"/>
    <w:p w:rsidR="000021E8" w:rsidRDefault="000021E8" w:rsidP="006B7F06">
      <w:r>
        <w:t>24</w:t>
      </w:r>
      <w:r>
        <w:rPr>
          <w:rFonts w:cs="微软雅黑" w:hint="eastAsia"/>
        </w:rPr>
        <w:t>，半年收支，合计为空，查询没有意义</w:t>
      </w:r>
    </w:p>
    <w:p w:rsidR="000021E8" w:rsidRDefault="000021E8" w:rsidP="006B7F06">
      <w:r w:rsidRPr="00061F23">
        <w:rPr>
          <w:noProof/>
        </w:rPr>
        <w:pict>
          <v:shape id="图片 37" o:spid="_x0000_i1047" type="#_x0000_t75" style="width:411pt;height:237pt;visibility:visible">
            <v:imagedata r:id="rId29" o:title=""/>
          </v:shape>
        </w:pict>
      </w:r>
    </w:p>
    <w:p w:rsidR="000021E8" w:rsidRDefault="000021E8" w:rsidP="006B7F06"/>
    <w:p w:rsidR="000021E8" w:rsidRDefault="000021E8" w:rsidP="006B7F06"/>
    <w:p w:rsidR="000021E8" w:rsidRDefault="000021E8" w:rsidP="006B7F06">
      <w:r>
        <w:t>25</w:t>
      </w:r>
      <w:r>
        <w:rPr>
          <w:rFonts w:cs="微软雅黑" w:hint="eastAsia"/>
        </w:rPr>
        <w:t>，月收汇总没有数据，合计为空</w:t>
      </w:r>
    </w:p>
    <w:p w:rsidR="000021E8" w:rsidRDefault="000021E8" w:rsidP="006B7F06">
      <w:r w:rsidRPr="00061F23">
        <w:rPr>
          <w:noProof/>
        </w:rPr>
        <w:pict>
          <v:shape id="图片 40" o:spid="_x0000_i1048" type="#_x0000_t75" style="width:407.25pt;height:228pt;visibility:visible">
            <v:imagedata r:id="rId30" o:title=""/>
          </v:shape>
        </w:pict>
      </w:r>
    </w:p>
    <w:p w:rsidR="000021E8" w:rsidRDefault="000021E8" w:rsidP="006B7F06"/>
    <w:p w:rsidR="000021E8" w:rsidRDefault="000021E8" w:rsidP="006B7F06">
      <w:r>
        <w:t>26</w:t>
      </w:r>
      <w:r>
        <w:rPr>
          <w:rFonts w:cs="微软雅黑" w:hint="eastAsia"/>
        </w:rPr>
        <w:t>，物业管理</w:t>
      </w:r>
      <w:r>
        <w:t>——</w:t>
      </w:r>
      <w:r>
        <w:rPr>
          <w:rFonts w:cs="微软雅黑" w:hint="eastAsia"/>
        </w:rPr>
        <w:t>钥匙管理空调设备</w:t>
      </w:r>
      <w:r>
        <w:t>——</w:t>
      </w:r>
      <w:r>
        <w:rPr>
          <w:rFonts w:cs="微软雅黑" w:hint="eastAsia"/>
        </w:rPr>
        <w:t>新增，名称里面的公司数据是指的什么</w:t>
      </w:r>
    </w:p>
    <w:p w:rsidR="000021E8" w:rsidRPr="003B0179" w:rsidRDefault="000021E8" w:rsidP="006B7F06">
      <w:pPr>
        <w:rPr>
          <w:color w:val="FF0000"/>
        </w:rPr>
      </w:pPr>
      <w:r>
        <w:rPr>
          <w:rFonts w:cs="微软雅黑" w:hint="eastAsia"/>
        </w:rPr>
        <w:t>具</w:t>
      </w:r>
      <w:r w:rsidRPr="003B0179">
        <w:rPr>
          <w:rFonts w:cs="微软雅黑" w:hint="eastAsia"/>
          <w:color w:val="FF0000"/>
        </w:rPr>
        <w:t>体这个功能是</w:t>
      </w:r>
      <w:r w:rsidRPr="003B0179">
        <w:rPr>
          <w:rFonts w:cs="微软雅黑" w:hint="eastAsia"/>
          <w:color w:val="000000"/>
        </w:rPr>
        <w:t>【入住公司</w:t>
      </w:r>
      <w:r>
        <w:rPr>
          <w:rFonts w:cs="微软雅黑" w:hint="eastAsia"/>
          <w:color w:val="FF0000"/>
        </w:rPr>
        <w:t>】</w:t>
      </w:r>
      <w:r w:rsidRPr="003B0179">
        <w:rPr>
          <w:rFonts w:cs="微软雅黑" w:hint="eastAsia"/>
          <w:color w:val="FF0000"/>
        </w:rPr>
        <w:t>申请安装空调还是就是对</w:t>
      </w:r>
      <w:r w:rsidRPr="003B0179">
        <w:rPr>
          <w:rFonts w:cs="微软雅黑" w:hint="eastAsia"/>
          <w:color w:val="00FFFF"/>
        </w:rPr>
        <w:t>【单元办公室】</w:t>
      </w:r>
      <w:r w:rsidRPr="003B0179">
        <w:rPr>
          <w:rFonts w:cs="微软雅黑" w:hint="eastAsia"/>
          <w:color w:val="FF0000"/>
        </w:rPr>
        <w:t>安装空调这样的一个功能，现在做的是入住</w:t>
      </w:r>
      <w:r>
        <w:rPr>
          <w:rFonts w:cs="微软雅黑" w:hint="eastAsia"/>
          <w:color w:val="FF0000"/>
        </w:rPr>
        <w:t>公司申请</w:t>
      </w:r>
      <w:r w:rsidRPr="003B0179">
        <w:rPr>
          <w:rFonts w:cs="微软雅黑" w:hint="eastAsia"/>
          <w:color w:val="FF0000"/>
        </w:rPr>
        <w:t>申请安装</w:t>
      </w:r>
      <w:r>
        <w:rPr>
          <w:rFonts w:cs="微软雅黑" w:hint="eastAsia"/>
          <w:color w:val="FF0000"/>
        </w:rPr>
        <w:t>空调</w:t>
      </w:r>
      <w:r w:rsidRPr="003B0179">
        <w:rPr>
          <w:rFonts w:cs="微软雅黑" w:hint="eastAsia"/>
          <w:color w:val="FF0000"/>
        </w:rPr>
        <w:t>，这个公司就是入住公司名称</w:t>
      </w:r>
      <w:r>
        <w:rPr>
          <w:rFonts w:cs="微软雅黑" w:hint="eastAsia"/>
          <w:color w:val="FF0000"/>
        </w:rPr>
        <w:t>；</w:t>
      </w:r>
    </w:p>
    <w:p w:rsidR="000021E8" w:rsidRDefault="000021E8" w:rsidP="006B7F06"/>
    <w:p w:rsidR="000021E8" w:rsidRDefault="000021E8" w:rsidP="006B7F06">
      <w:r w:rsidRPr="00061F23">
        <w:rPr>
          <w:noProof/>
        </w:rPr>
        <w:pict>
          <v:shape id="图片 43" o:spid="_x0000_i1049" type="#_x0000_t75" style="width:414pt;height:245.25pt;visibility:visible">
            <v:imagedata r:id="rId31" o:title=""/>
          </v:shape>
        </w:pict>
      </w:r>
    </w:p>
    <w:p w:rsidR="000021E8" w:rsidRDefault="000021E8" w:rsidP="006B7F06"/>
    <w:p w:rsidR="000021E8" w:rsidRDefault="000021E8" w:rsidP="006B7F06">
      <w:r>
        <w:t>27</w:t>
      </w:r>
      <w:r>
        <w:rPr>
          <w:rFonts w:cs="微软雅黑" w:hint="eastAsia"/>
        </w:rPr>
        <w:t>，物业管理</w:t>
      </w:r>
      <w:r>
        <w:t>——</w:t>
      </w:r>
      <w:r>
        <w:rPr>
          <w:rFonts w:cs="微软雅黑" w:hint="eastAsia"/>
        </w:rPr>
        <w:t>电信电话收费清单</w:t>
      </w:r>
      <w:r>
        <w:t>——</w:t>
      </w:r>
      <w:r>
        <w:rPr>
          <w:rFonts w:cs="微软雅黑" w:hint="eastAsia"/>
        </w:rPr>
        <w:t>编辑，编辑功能无效。</w:t>
      </w:r>
    </w:p>
    <w:p w:rsidR="000021E8" w:rsidRDefault="000021E8" w:rsidP="003B0179">
      <w:r>
        <w:t xml:space="preserve">    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电信电话收费清单</w:t>
      </w:r>
      <w:r>
        <w:t>——</w:t>
      </w:r>
      <w:r>
        <w:rPr>
          <w:rFonts w:cs="微软雅黑" w:hint="eastAsia"/>
        </w:rPr>
        <w:t>详情，确定和取消按钮无效</w:t>
      </w:r>
      <w:r>
        <w:t xml:space="preserve"> </w:t>
      </w:r>
      <w:r>
        <w:rPr>
          <w:rFonts w:cs="微软雅黑" w:hint="eastAsia"/>
        </w:rPr>
        <w:t>（</w:t>
      </w:r>
      <w:r w:rsidRPr="003B0179">
        <w:rPr>
          <w:rFonts w:cs="微软雅黑" w:hint="eastAsia"/>
          <w:color w:val="FF0000"/>
        </w:rPr>
        <w:t>详情只能查看，所以按钮不能点</w:t>
      </w:r>
      <w:r>
        <w:rPr>
          <w:rFonts w:cs="微软雅黑" w:hint="eastAsia"/>
          <w:color w:val="FF0000"/>
        </w:rPr>
        <w:t>，只能点关闭按钮</w:t>
      </w:r>
      <w:r>
        <w:rPr>
          <w:rFonts w:cs="微软雅黑" w:hint="eastAsia"/>
        </w:rPr>
        <w:t>）</w:t>
      </w:r>
    </w:p>
    <w:p w:rsidR="000021E8" w:rsidRPr="003B0179" w:rsidRDefault="000021E8" w:rsidP="006B7F06"/>
    <w:p w:rsidR="000021E8" w:rsidRDefault="000021E8" w:rsidP="006B7F06">
      <w:r w:rsidRPr="00061F23">
        <w:rPr>
          <w:noProof/>
        </w:rPr>
        <w:pict>
          <v:shape id="图片 46" o:spid="_x0000_i1050" type="#_x0000_t75" style="width:414pt;height:243.75pt;visibility:visible">
            <v:imagedata r:id="rId32" o:title=""/>
          </v:shape>
        </w:pict>
      </w:r>
    </w:p>
    <w:p w:rsidR="000021E8" w:rsidRDefault="000021E8" w:rsidP="006B7F06">
      <w:r w:rsidRPr="00061F23">
        <w:rPr>
          <w:noProof/>
        </w:rPr>
        <w:pict>
          <v:shape id="图片 49" o:spid="_x0000_i1051" type="#_x0000_t75" style="width:414pt;height:243.75pt;visibility:visible">
            <v:imagedata r:id="rId33" o:title=""/>
          </v:shape>
        </w:pict>
      </w:r>
    </w:p>
    <w:p w:rsidR="000021E8" w:rsidRDefault="000021E8" w:rsidP="006B7F06"/>
    <w:p w:rsidR="000021E8" w:rsidRDefault="000021E8" w:rsidP="006B7F06">
      <w:r>
        <w:t>28</w:t>
      </w:r>
      <w:r>
        <w:rPr>
          <w:rFonts w:cs="微软雅黑" w:hint="eastAsia"/>
        </w:rPr>
        <w:t>，物业管理</w:t>
      </w:r>
      <w:r>
        <w:t>——</w:t>
      </w:r>
      <w:r>
        <w:rPr>
          <w:rFonts w:cs="微软雅黑" w:hint="eastAsia"/>
        </w:rPr>
        <w:t>维修记录</w:t>
      </w:r>
      <w:r>
        <w:t>——</w:t>
      </w:r>
      <w:r>
        <w:rPr>
          <w:rFonts w:cs="微软雅黑" w:hint="eastAsia"/>
        </w:rPr>
        <w:t>详情，确定和取消按钮无效（</w:t>
      </w:r>
      <w:r w:rsidRPr="003B0179">
        <w:rPr>
          <w:rFonts w:cs="微软雅黑" w:hint="eastAsia"/>
          <w:color w:val="FF0000"/>
        </w:rPr>
        <w:t>详情只能查看，所以按钮不能点</w:t>
      </w:r>
      <w:r>
        <w:rPr>
          <w:rFonts w:cs="微软雅黑" w:hint="eastAsia"/>
          <w:color w:val="FF0000"/>
        </w:rPr>
        <w:t>，只能点关闭按钮</w:t>
      </w:r>
      <w:r>
        <w:rPr>
          <w:rFonts w:cs="微软雅黑" w:hint="eastAsia"/>
        </w:rPr>
        <w:t>）</w:t>
      </w:r>
    </w:p>
    <w:p w:rsidR="000021E8" w:rsidRDefault="000021E8" w:rsidP="006B7F06">
      <w:r w:rsidRPr="00061F23">
        <w:rPr>
          <w:noProof/>
        </w:rPr>
        <w:pict>
          <v:shape id="图片 52" o:spid="_x0000_i1052" type="#_x0000_t75" style="width:414pt;height:243.75pt;visibility:visible">
            <v:imagedata r:id="rId34" o:title=""/>
          </v:shape>
        </w:pict>
      </w:r>
    </w:p>
    <w:p w:rsidR="000021E8" w:rsidRDefault="000021E8" w:rsidP="006B7F06"/>
    <w:p w:rsidR="000021E8" w:rsidRDefault="000021E8" w:rsidP="006B7F06"/>
    <w:p w:rsidR="000021E8" w:rsidRDefault="000021E8" w:rsidP="006B7F06">
      <w:r>
        <w:t>29</w:t>
      </w:r>
      <w:r>
        <w:rPr>
          <w:rFonts w:cs="微软雅黑" w:hint="eastAsia"/>
        </w:rPr>
        <w:t>，物业管理</w:t>
      </w:r>
      <w:r>
        <w:t>——</w:t>
      </w:r>
      <w:r>
        <w:rPr>
          <w:rFonts w:cs="微软雅黑" w:hint="eastAsia"/>
        </w:rPr>
        <w:t>停车费</w:t>
      </w:r>
      <w:r>
        <w:t xml:space="preserve">   </w:t>
      </w:r>
      <w:r>
        <w:rPr>
          <w:rFonts w:cs="微软雅黑" w:hint="eastAsia"/>
        </w:rPr>
        <w:t>，不可以添加</w:t>
      </w:r>
    </w:p>
    <w:p w:rsidR="000021E8" w:rsidRDefault="000021E8" w:rsidP="006B7F06">
      <w:r w:rsidRPr="00061F23">
        <w:rPr>
          <w:noProof/>
        </w:rPr>
        <w:pict>
          <v:shape id="图片 55" o:spid="_x0000_i1053" type="#_x0000_t75" style="width:414pt;height:243.75pt;visibility:visible">
            <v:imagedata r:id="rId35" o:title=""/>
          </v:shape>
        </w:pict>
      </w:r>
    </w:p>
    <w:p w:rsidR="000021E8" w:rsidRDefault="000021E8" w:rsidP="006B7F06"/>
    <w:p w:rsidR="000021E8" w:rsidRDefault="000021E8" w:rsidP="006B7F06">
      <w:r>
        <w:t>30</w:t>
      </w:r>
      <w:r>
        <w:rPr>
          <w:rFonts w:cs="微软雅黑" w:hint="eastAsia"/>
        </w:rPr>
        <w:t>，物业管理</w:t>
      </w:r>
      <w:r>
        <w:t>——</w:t>
      </w:r>
      <w:r>
        <w:rPr>
          <w:rFonts w:cs="微软雅黑" w:hint="eastAsia"/>
        </w:rPr>
        <w:t>租赁单位安全协议</w:t>
      </w:r>
      <w:r>
        <w:t>——</w:t>
      </w:r>
      <w:r>
        <w:rPr>
          <w:rFonts w:cs="微软雅黑" w:hint="eastAsia"/>
        </w:rPr>
        <w:t>新增，协议文档不可添加（新增的商户不可添加）</w:t>
      </w:r>
    </w:p>
    <w:p w:rsidR="000021E8" w:rsidRDefault="000021E8" w:rsidP="006B7F06"/>
    <w:p w:rsidR="000021E8" w:rsidRDefault="000021E8" w:rsidP="006B7F06">
      <w:r w:rsidRPr="00061F23">
        <w:rPr>
          <w:noProof/>
        </w:rPr>
        <w:pict>
          <v:shape id="图片 58" o:spid="_x0000_i1054" type="#_x0000_t75" style="width:414pt;height:243.75pt;visibility:visible">
            <v:imagedata r:id="rId36" o:title=""/>
          </v:shape>
        </w:pict>
      </w:r>
    </w:p>
    <w:p w:rsidR="000021E8" w:rsidRDefault="000021E8" w:rsidP="006B7F06"/>
    <w:p w:rsidR="000021E8" w:rsidRDefault="000021E8" w:rsidP="006B7F06"/>
    <w:p w:rsidR="000021E8" w:rsidRDefault="000021E8" w:rsidP="006B7F06"/>
    <w:p w:rsidR="000021E8" w:rsidRDefault="000021E8" w:rsidP="006B7F06">
      <w:r>
        <w:t>31.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水电费收费清单</w:t>
      </w:r>
      <w:r>
        <w:t>——</w:t>
      </w:r>
      <w:r>
        <w:rPr>
          <w:rFonts w:cs="微软雅黑" w:hint="eastAsia"/>
        </w:rPr>
        <w:t>编辑。添加一条数据后再进行编辑，该数据被删除了</w:t>
      </w:r>
    </w:p>
    <w:p w:rsidR="000021E8" w:rsidRPr="001A6BF5" w:rsidRDefault="000021E8" w:rsidP="006B7F06">
      <w:r w:rsidRPr="00061F23">
        <w:rPr>
          <w:noProof/>
        </w:rPr>
        <w:pict>
          <v:shape id="图片 61" o:spid="_x0000_i1055" type="#_x0000_t75" style="width:414pt;height:310.5pt;visibility:visible">
            <v:imagedata r:id="rId37" o:title=""/>
          </v:shape>
        </w:pict>
      </w:r>
    </w:p>
    <w:sectPr w:rsidR="000021E8" w:rsidRPr="001A6BF5" w:rsidSect="000B2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21E8" w:rsidRDefault="000021E8" w:rsidP="005B1584">
      <w:pPr>
        <w:spacing w:after="0"/>
      </w:pPr>
      <w:r>
        <w:separator/>
      </w:r>
    </w:p>
  </w:endnote>
  <w:endnote w:type="continuationSeparator" w:id="0">
    <w:p w:rsidR="000021E8" w:rsidRDefault="000021E8" w:rsidP="005B158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21E8" w:rsidRDefault="000021E8" w:rsidP="005B1584">
      <w:pPr>
        <w:spacing w:after="0"/>
      </w:pPr>
      <w:r>
        <w:separator/>
      </w:r>
    </w:p>
  </w:footnote>
  <w:footnote w:type="continuationSeparator" w:id="0">
    <w:p w:rsidR="000021E8" w:rsidRDefault="000021E8" w:rsidP="005B1584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C2528"/>
    <w:multiLevelType w:val="hybridMultilevel"/>
    <w:tmpl w:val="D5825BE8"/>
    <w:lvl w:ilvl="0" w:tplc="035635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7566EC"/>
    <w:multiLevelType w:val="hybridMultilevel"/>
    <w:tmpl w:val="7E10C77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313D6"/>
    <w:rsid w:val="000021E8"/>
    <w:rsid w:val="00061F23"/>
    <w:rsid w:val="000A3624"/>
    <w:rsid w:val="000B2719"/>
    <w:rsid w:val="001412C3"/>
    <w:rsid w:val="001A6BF5"/>
    <w:rsid w:val="001E4A17"/>
    <w:rsid w:val="00256107"/>
    <w:rsid w:val="002D5184"/>
    <w:rsid w:val="00372589"/>
    <w:rsid w:val="003B0179"/>
    <w:rsid w:val="004313D6"/>
    <w:rsid w:val="004872D9"/>
    <w:rsid w:val="005219E5"/>
    <w:rsid w:val="005B1584"/>
    <w:rsid w:val="00697801"/>
    <w:rsid w:val="006B7F06"/>
    <w:rsid w:val="00724375"/>
    <w:rsid w:val="008F62E4"/>
    <w:rsid w:val="009D1398"/>
    <w:rsid w:val="009F6AAB"/>
    <w:rsid w:val="00AC62CA"/>
    <w:rsid w:val="00BB2A0F"/>
    <w:rsid w:val="00D004A7"/>
    <w:rsid w:val="00D05AE3"/>
    <w:rsid w:val="00DC6EC0"/>
    <w:rsid w:val="00DF5685"/>
    <w:rsid w:val="00E27D88"/>
    <w:rsid w:val="00F03EAE"/>
    <w:rsid w:val="00F52DE2"/>
    <w:rsid w:val="00F768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3D6"/>
    <w:pPr>
      <w:adjustRightInd w:val="0"/>
      <w:snapToGrid w:val="0"/>
      <w:spacing w:after="200"/>
    </w:pPr>
    <w:rPr>
      <w:rFonts w:ascii="Tahoma" w:eastAsia="微软雅黑" w:hAnsi="Tahoma" w:cs="Tahoma"/>
      <w:kern w:val="0"/>
      <w:sz w:val="2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4313D6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Calibri"/>
      <w:kern w:val="2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rsid w:val="004313D6"/>
    <w:pPr>
      <w:spacing w:after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313D6"/>
    <w:rPr>
      <w:rFonts w:ascii="Tahoma" w:eastAsia="微软雅黑" w:hAnsi="Tahoma" w:cs="Tahoma"/>
      <w:kern w:val="0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rsid w:val="005B158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5B1584"/>
    <w:rPr>
      <w:rFonts w:ascii="Tahoma" w:eastAsia="微软雅黑" w:hAnsi="Tahoma" w:cs="Tahoma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5B158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5B1584"/>
    <w:rPr>
      <w:rFonts w:ascii="Tahoma" w:eastAsia="微软雅黑" w:hAnsi="Tahoma" w:cs="Tahoma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42</TotalTime>
  <Pages>17</Pages>
  <Words>208</Words>
  <Characters>1192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youarezy@hotmail.com</cp:lastModifiedBy>
  <cp:revision>4</cp:revision>
  <dcterms:created xsi:type="dcterms:W3CDTF">2015-08-26T10:00:00Z</dcterms:created>
  <dcterms:modified xsi:type="dcterms:W3CDTF">2015-08-30T15:35:00Z</dcterms:modified>
</cp:coreProperties>
</file>