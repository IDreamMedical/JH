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5B5" w:rsidRDefault="000855B5" w:rsidP="001656CD">
      <w:pPr>
        <w:spacing w:line="220" w:lineRule="atLeast"/>
        <w:jc w:val="center"/>
      </w:pPr>
      <w:r>
        <w:rPr>
          <w:rFonts w:cs="微软雅黑" w:hint="eastAsia"/>
        </w:rPr>
        <w:t>锦宏测试</w:t>
      </w:r>
      <w:r>
        <w:t>0831</w:t>
      </w:r>
    </w:p>
    <w:p w:rsidR="000855B5" w:rsidRPr="001656CD" w:rsidRDefault="000855B5" w:rsidP="001656CD">
      <w:pPr>
        <w:spacing w:line="220" w:lineRule="atLeast"/>
        <w:rPr>
          <w:sz w:val="28"/>
          <w:szCs w:val="28"/>
        </w:rPr>
      </w:pPr>
      <w:r w:rsidRPr="001656CD">
        <w:rPr>
          <w:rFonts w:cs="微软雅黑" w:hint="eastAsia"/>
          <w:sz w:val="28"/>
          <w:szCs w:val="28"/>
        </w:rPr>
        <w:t>【基础信息模块】</w:t>
      </w:r>
    </w:p>
    <w:p w:rsidR="000855B5" w:rsidRDefault="000855B5" w:rsidP="001656CD">
      <w:pPr>
        <w:spacing w:line="220" w:lineRule="atLeast"/>
      </w:pPr>
      <w:r>
        <w:t>1.</w:t>
      </w:r>
      <w:r>
        <w:rPr>
          <w:rFonts w:cs="微软雅黑" w:hint="eastAsia"/>
        </w:rPr>
        <w:t>基础信息</w:t>
      </w:r>
      <w:r>
        <w:t>——</w:t>
      </w:r>
      <w:r>
        <w:rPr>
          <w:rFonts w:cs="微软雅黑" w:hint="eastAsia"/>
        </w:rPr>
        <w:t>车位管理、收费项目管理</w:t>
      </w:r>
      <w:r>
        <w:t xml:space="preserve">     </w:t>
      </w:r>
      <w:r>
        <w:rPr>
          <w:rFonts w:cs="微软雅黑" w:hint="eastAsia"/>
        </w:rPr>
        <w:t>，查询和详情按钮无效（</w:t>
      </w:r>
      <w:r w:rsidRPr="00685ED4">
        <w:rPr>
          <w:rFonts w:cs="微软雅黑" w:hint="eastAsia"/>
          <w:color w:val="FF0000"/>
        </w:rPr>
        <w:t>车位查询</w:t>
      </w:r>
      <w:r>
        <w:rPr>
          <w:rFonts w:cs="微软雅黑" w:hint="eastAsia"/>
          <w:color w:val="FF0000"/>
        </w:rPr>
        <w:t>，已改好，车位详情功能去掉把，本身信息就不多，能显示出来</w:t>
      </w:r>
      <w:r>
        <w:rPr>
          <w:rFonts w:cs="微软雅黑" w:hint="eastAsia"/>
        </w:rPr>
        <w:t>）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09.5pt;height:247.5pt;visibility:visible">
            <v:imagedata r:id="rId7" o:title=""/>
          </v:shape>
        </w:pict>
      </w:r>
    </w:p>
    <w:p w:rsidR="000855B5" w:rsidRDefault="000855B5" w:rsidP="00161098">
      <w:pPr>
        <w:spacing w:line="220" w:lineRule="atLeast"/>
      </w:pPr>
    </w:p>
    <w:p w:rsidR="000855B5" w:rsidRDefault="000855B5" w:rsidP="00161098">
      <w:pPr>
        <w:spacing w:line="220" w:lineRule="atLeast"/>
      </w:pPr>
    </w:p>
    <w:p w:rsidR="000855B5" w:rsidRDefault="000855B5" w:rsidP="00161098">
      <w:pPr>
        <w:spacing w:line="220" w:lineRule="atLeast"/>
      </w:pPr>
      <w:r>
        <w:t>2.</w:t>
      </w:r>
      <w:r>
        <w:rPr>
          <w:rFonts w:cs="微软雅黑" w:hint="eastAsia"/>
        </w:rPr>
        <w:t>基础信息</w:t>
      </w:r>
      <w:r>
        <w:t>——</w:t>
      </w:r>
      <w:r>
        <w:rPr>
          <w:rFonts w:cs="微软雅黑" w:hint="eastAsia"/>
        </w:rPr>
        <w:t>单元管理，仓库管理</w:t>
      </w:r>
      <w:r>
        <w:t xml:space="preserve">    </w:t>
      </w:r>
      <w:r>
        <w:rPr>
          <w:rFonts w:cs="微软雅黑" w:hint="eastAsia"/>
        </w:rPr>
        <w:t>查询，详情按钮无效，</w:t>
      </w:r>
      <w:r>
        <w:t xml:space="preserve"> </w:t>
      </w:r>
      <w:r>
        <w:rPr>
          <w:rFonts w:cs="微软雅黑" w:hint="eastAsia"/>
        </w:rPr>
        <w:t>没有删除功能（</w:t>
      </w:r>
      <w:r w:rsidRPr="00685ED4">
        <w:rPr>
          <w:rFonts w:cs="微软雅黑" w:hint="eastAsia"/>
          <w:color w:val="FF0000"/>
        </w:rPr>
        <w:t>单元管理，仓库管理查询</w:t>
      </w:r>
      <w:r>
        <w:rPr>
          <w:rFonts w:cs="微软雅黑" w:hint="eastAsia"/>
          <w:color w:val="FF0000"/>
        </w:rPr>
        <w:t>，已改好，车位详情功能去掉把，本身信息就不多，能显示出来</w:t>
      </w:r>
      <w:r>
        <w:rPr>
          <w:rFonts w:cs="微软雅黑" w:hint="eastAsia"/>
        </w:rPr>
        <w:t>）</w:t>
      </w:r>
    </w:p>
    <w:p w:rsidR="000855B5" w:rsidRDefault="000855B5" w:rsidP="008D1167">
      <w:pPr>
        <w:pStyle w:val="ListParagraph"/>
        <w:spacing w:line="220" w:lineRule="atLeast"/>
        <w:ind w:left="360" w:firstLineChars="0" w:firstLine="0"/>
      </w:pPr>
      <w:r w:rsidRPr="00A6582D">
        <w:rPr>
          <w:noProof/>
        </w:rPr>
        <w:pict>
          <v:shape id="图片 4" o:spid="_x0000_i1026" type="#_x0000_t75" style="width:409.5pt;height:247.5pt;visibility:visible">
            <v:imagedata r:id="rId8" o:title=""/>
          </v:shape>
        </w:pict>
      </w:r>
    </w:p>
    <w:p w:rsidR="000855B5" w:rsidRDefault="000855B5" w:rsidP="008D1167">
      <w:pPr>
        <w:pStyle w:val="ListParagraph"/>
        <w:spacing w:line="220" w:lineRule="atLeast"/>
        <w:ind w:left="360" w:firstLineChars="0" w:firstLine="0"/>
      </w:pPr>
    </w:p>
    <w:p w:rsidR="000855B5" w:rsidRDefault="000855B5" w:rsidP="00161098">
      <w:pPr>
        <w:spacing w:line="220" w:lineRule="atLeast"/>
      </w:pPr>
    </w:p>
    <w:p w:rsidR="000855B5" w:rsidRDefault="000855B5" w:rsidP="00161098">
      <w:pPr>
        <w:spacing w:line="220" w:lineRule="atLeast"/>
      </w:pPr>
      <w:r>
        <w:t>3.</w:t>
      </w:r>
      <w:r>
        <w:rPr>
          <w:rFonts w:cs="微软雅黑" w:hint="eastAsia"/>
        </w:rPr>
        <w:t>基础信息</w:t>
      </w:r>
      <w:r>
        <w:t>——</w:t>
      </w:r>
      <w:r>
        <w:rPr>
          <w:rFonts w:cs="微软雅黑" w:hint="eastAsia"/>
        </w:rPr>
        <w:t>空调管理，</w:t>
      </w:r>
      <w:r>
        <w:t xml:space="preserve">   </w:t>
      </w:r>
      <w:r>
        <w:rPr>
          <w:rFonts w:cs="微软雅黑" w:hint="eastAsia"/>
        </w:rPr>
        <w:t>查询、修改、详情按钮无效，</w:t>
      </w:r>
      <w:r>
        <w:t xml:space="preserve">   </w:t>
      </w:r>
      <w:r>
        <w:rPr>
          <w:rFonts w:cs="微软雅黑" w:hint="eastAsia"/>
        </w:rPr>
        <w:t>点击删除后弹出对话框如图</w:t>
      </w:r>
    </w:p>
    <w:p w:rsidR="000855B5" w:rsidRDefault="000855B5" w:rsidP="00161098">
      <w:pPr>
        <w:spacing w:line="220" w:lineRule="atLeast"/>
      </w:pPr>
      <w:r w:rsidRPr="00A6582D">
        <w:rPr>
          <w:noProof/>
        </w:rPr>
        <w:pict>
          <v:shape id="图片 7" o:spid="_x0000_i1027" type="#_x0000_t75" style="width:409.5pt;height:247.5pt;visibility:visible">
            <v:imagedata r:id="rId9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cs="微软雅黑" w:hint="eastAsia"/>
          <w:sz w:val="28"/>
          <w:szCs w:val="28"/>
        </w:rPr>
        <w:t>基础信息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楼宇管理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修改、详情按钮无效</w: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97" o:spid="_x0000_i1028" type="#_x0000_t75" style="width:411pt;height:211.5pt;visibility:visible">
            <v:imagedata r:id="rId10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cs="微软雅黑" w:hint="eastAsia"/>
          <w:sz w:val="28"/>
          <w:szCs w:val="28"/>
        </w:rPr>
        <w:t>基础信息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角色管理、用户管理。</w:t>
      </w:r>
      <w:r>
        <w:rPr>
          <w:sz w:val="28"/>
          <w:szCs w:val="28"/>
        </w:rPr>
        <w:t xml:space="preserve">  </w:t>
      </w:r>
      <w:r>
        <w:rPr>
          <w:rFonts w:cs="微软雅黑" w:hint="eastAsia"/>
          <w:sz w:val="28"/>
          <w:szCs w:val="28"/>
        </w:rPr>
        <w:t>角色描述为空</w:t>
      </w:r>
      <w:r>
        <w:rPr>
          <w:sz w:val="28"/>
          <w:szCs w:val="28"/>
        </w:rPr>
        <w:t xml:space="preserve">    </w:t>
      </w:r>
      <w:r>
        <w:rPr>
          <w:rFonts w:cs="微软雅黑" w:hint="eastAsia"/>
          <w:sz w:val="28"/>
          <w:szCs w:val="28"/>
        </w:rPr>
        <w:t>。角色详情按钮无效</w: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100" o:spid="_x0000_i1029" type="#_x0000_t75" style="width:411pt;height:211.5pt;visibility:visible">
            <v:imagedata r:id="rId11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103" o:spid="_x0000_i1030" type="#_x0000_t75" style="width:411pt;height:211.5pt;visibility:visible">
            <v:imagedata r:id="rId12" o:title=""/>
          </v:shape>
        </w:pict>
      </w: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Default="000855B5" w:rsidP="00161098">
      <w:pPr>
        <w:spacing w:line="220" w:lineRule="atLeast"/>
        <w:rPr>
          <w:sz w:val="28"/>
          <w:szCs w:val="28"/>
        </w:rPr>
      </w:pPr>
    </w:p>
    <w:p w:rsidR="000855B5" w:rsidRPr="004E3B19" w:rsidRDefault="000855B5" w:rsidP="00161098">
      <w:pPr>
        <w:spacing w:line="220" w:lineRule="atLeast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【招商模块】</w:t>
      </w:r>
    </w:p>
    <w:p w:rsidR="000855B5" w:rsidRDefault="000855B5" w:rsidP="00161098">
      <w:pPr>
        <w:spacing w:line="220" w:lineRule="atLeast"/>
      </w:pPr>
      <w:r>
        <w:t>4.</w:t>
      </w:r>
      <w:r>
        <w:rPr>
          <w:rFonts w:cs="微软雅黑" w:hint="eastAsia"/>
        </w:rPr>
        <w:t>楼宇位置</w:t>
      </w:r>
      <w:r>
        <w:t>——</w:t>
      </w:r>
      <w:r>
        <w:rPr>
          <w:rFonts w:cs="微软雅黑" w:hint="eastAsia"/>
        </w:rPr>
        <w:t>更改</w:t>
      </w:r>
      <w:r>
        <w:t xml:space="preserve"> </w:t>
      </w:r>
      <w:r>
        <w:rPr>
          <w:rFonts w:cs="微软雅黑" w:hint="eastAsia"/>
        </w:rPr>
        <w:t>之后还是这张图</w:t>
      </w:r>
    </w:p>
    <w:p w:rsidR="000855B5" w:rsidRDefault="000855B5" w:rsidP="00161098">
      <w:pPr>
        <w:spacing w:line="220" w:lineRule="atLeast"/>
      </w:pPr>
    </w:p>
    <w:p w:rsidR="000855B5" w:rsidRDefault="000855B5" w:rsidP="00161098">
      <w:pPr>
        <w:spacing w:line="220" w:lineRule="atLeast"/>
      </w:pPr>
      <w:r w:rsidRPr="00A6582D">
        <w:rPr>
          <w:noProof/>
        </w:rPr>
        <w:pict>
          <v:shape id="图片 10" o:spid="_x0000_i1031" type="#_x0000_t75" style="width:407.25pt;height:232.5pt;visibility:visible">
            <v:imagedata r:id="rId13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5.</w:t>
      </w:r>
      <w:r>
        <w:rPr>
          <w:rFonts w:cs="微软雅黑" w:hint="eastAsia"/>
        </w:rPr>
        <w:t>租户情况</w:t>
      </w:r>
      <w:r>
        <w:t>——</w:t>
      </w:r>
      <w:r>
        <w:rPr>
          <w:rFonts w:cs="微软雅黑" w:hint="eastAsia"/>
        </w:rPr>
        <w:t>详情，室号显示为随机字符串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13" o:spid="_x0000_i1032" type="#_x0000_t75" style="width:407.25pt;height:232.5pt;visibility:visible">
            <v:imagedata r:id="rId14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6.</w:t>
      </w:r>
      <w:r>
        <w:rPr>
          <w:rFonts w:cs="微软雅黑" w:hint="eastAsia"/>
        </w:rPr>
        <w:t>我添加了一个新的商户【公司】，交了押金之后删除了（状态显示为作废），但是签了合同也交了租金和物业费，</w:t>
      </w:r>
      <w:r>
        <w:t xml:space="preserve">  </w:t>
      </w:r>
      <w:r>
        <w:rPr>
          <w:rFonts w:cs="微软雅黑" w:hint="eastAsia"/>
        </w:rPr>
        <w:t>入住的时候没有公司名不能办理入住。就是说在没有交押金的情况下可以交租金以及签合同，但是不能办理入住，这应该是有问题的吧？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7</w:t>
      </w:r>
      <w:r>
        <w:rPr>
          <w:rFonts w:cs="微软雅黑" w:hint="eastAsia"/>
        </w:rPr>
        <w:t>．租户情况</w:t>
      </w:r>
      <w:r>
        <w:t>——</w:t>
      </w:r>
      <w:r>
        <w:rPr>
          <w:rFonts w:cs="微软雅黑" w:hint="eastAsia"/>
        </w:rPr>
        <w:t>登记，弹出空白窗口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16" o:spid="_x0000_i1033" type="#_x0000_t75" style="width:407.25pt;height:232.5pt;visibility:visible">
            <v:imagedata r:id="rId15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8.</w:t>
      </w:r>
      <w:r>
        <w:rPr>
          <w:rFonts w:cs="微软雅黑" w:hint="eastAsia"/>
        </w:rPr>
        <w:t>租更续退，，</w:t>
      </w:r>
      <w:r>
        <w:t xml:space="preserve">  </w:t>
      </w:r>
      <w:r>
        <w:rPr>
          <w:rFonts w:cs="微软雅黑" w:hint="eastAsia"/>
        </w:rPr>
        <w:t>没有数据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19" o:spid="_x0000_i1034" type="#_x0000_t75" style="width:407.25pt;height:232.5pt;visibility:visible">
            <v:imagedata r:id="rId16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Pr="00BF6010" w:rsidRDefault="000855B5" w:rsidP="008D1167">
      <w:pPr>
        <w:spacing w:line="220" w:lineRule="atLeast"/>
      </w:pPr>
      <w:r>
        <w:t>9.</w:t>
      </w:r>
      <w:r>
        <w:rPr>
          <w:rFonts w:cs="微软雅黑" w:hint="eastAsia"/>
        </w:rPr>
        <w:t>合同管理</w:t>
      </w:r>
      <w:r>
        <w:t>——</w:t>
      </w:r>
      <w:r>
        <w:rPr>
          <w:rFonts w:cs="微软雅黑" w:hint="eastAsia"/>
        </w:rPr>
        <w:t>已签合同一览表</w:t>
      </w:r>
      <w:r>
        <w:t>——</w:t>
      </w:r>
      <w:r>
        <w:rPr>
          <w:rFonts w:cs="微软雅黑" w:hint="eastAsia"/>
        </w:rPr>
        <w:t>点击再租</w:t>
      </w:r>
      <w:r>
        <w:t xml:space="preserve">   </w:t>
      </w:r>
      <w:r>
        <w:rPr>
          <w:rFonts w:cs="微软雅黑" w:hint="eastAsia"/>
        </w:rPr>
        <w:t>合同编号</w:t>
      </w:r>
      <w:r>
        <w:t xml:space="preserve"> </w:t>
      </w:r>
      <w:r>
        <w:rPr>
          <w:rFonts w:cs="微软雅黑" w:hint="eastAsia"/>
        </w:rPr>
        <w:t>名称等为空且不可编辑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25" o:spid="_x0000_i1035" type="#_x0000_t75" style="width:407.25pt;height:232.5pt;visibility:visible">
            <v:imagedata r:id="rId17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10.</w:t>
      </w:r>
      <w:r>
        <w:rPr>
          <w:rFonts w:cs="微软雅黑" w:hint="eastAsia"/>
        </w:rPr>
        <w:t>仓库租赁</w:t>
      </w:r>
      <w:r>
        <w:t>——</w:t>
      </w:r>
      <w:r>
        <w:rPr>
          <w:rFonts w:cs="微软雅黑" w:hint="eastAsia"/>
        </w:rPr>
        <w:t>租赁、续租</w:t>
      </w:r>
      <w:r>
        <w:t xml:space="preserve">  </w:t>
      </w:r>
      <w:r>
        <w:rPr>
          <w:rFonts w:cs="微软雅黑" w:hint="eastAsia"/>
        </w:rPr>
        <w:t>，内容为空且不可修改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28" o:spid="_x0000_i1036" type="#_x0000_t75" style="width:407.25pt;height:232.5pt;visibility:visible">
            <v:imagedata r:id="rId18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11.</w:t>
      </w:r>
      <w:r>
        <w:rPr>
          <w:rFonts w:cs="微软雅黑" w:hint="eastAsia"/>
        </w:rPr>
        <w:t>入租退租</w:t>
      </w:r>
      <w:r>
        <w:t>——</w:t>
      </w:r>
      <w:r>
        <w:rPr>
          <w:rFonts w:cs="微软雅黑" w:hint="eastAsia"/>
        </w:rPr>
        <w:t>退租后的商户没有显示在退租表中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31" o:spid="_x0000_i1037" type="#_x0000_t75" style="width:407.25pt;height:232.5pt;visibility:visible">
            <v:imagedata r:id="rId19" o:title=""/>
          </v:shape>
        </w:pict>
      </w:r>
    </w:p>
    <w:p w:rsidR="000855B5" w:rsidRDefault="000855B5" w:rsidP="008D1167">
      <w:pPr>
        <w:spacing w:line="220" w:lineRule="atLeast"/>
        <w:rPr>
          <w:sz w:val="28"/>
          <w:szCs w:val="28"/>
        </w:rPr>
      </w:pPr>
    </w:p>
    <w:p w:rsidR="000855B5" w:rsidRPr="004E3B19" w:rsidRDefault="000855B5" w:rsidP="008D1167">
      <w:pPr>
        <w:spacing w:line="220" w:lineRule="atLeast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【物业管理模块】</w:t>
      </w:r>
    </w:p>
    <w:p w:rsidR="000855B5" w:rsidRDefault="000855B5" w:rsidP="008D1167">
      <w:pPr>
        <w:spacing w:line="220" w:lineRule="atLeast"/>
      </w:pPr>
      <w:r>
        <w:t>12.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租赁单位水电费一览表，水电费总厂开票一览表，各楼层租赁单位情况一览表，水电费收费清单为空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13.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停车费统计表</w:t>
      </w:r>
      <w:r>
        <w:t xml:space="preserve">   </w:t>
      </w:r>
      <w:r>
        <w:rPr>
          <w:rFonts w:cs="微软雅黑" w:hint="eastAsia"/>
        </w:rPr>
        <w:t>，座室号和单位为空，</w:t>
      </w:r>
      <w:r>
        <w:t xml:space="preserve"> </w:t>
      </w:r>
      <w:r>
        <w:rPr>
          <w:rFonts w:cs="微软雅黑" w:hint="eastAsia"/>
        </w:rPr>
        <w:t>点击详情页面</w:t>
      </w:r>
      <w:r>
        <w:t xml:space="preserve"> </w:t>
      </w:r>
      <w:r>
        <w:rPr>
          <w:rFonts w:cs="微软雅黑" w:hint="eastAsia"/>
        </w:rPr>
        <w:t>车位号为空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34" o:spid="_x0000_i1038" type="#_x0000_t75" style="width:407.25pt;height:232.5pt;visibility:visible">
            <v:imagedata r:id="rId20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14.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钥匙管理空调设备，</w:t>
      </w:r>
      <w:r>
        <w:t xml:space="preserve"> </w:t>
      </w:r>
      <w:r>
        <w:rPr>
          <w:rFonts w:cs="微软雅黑" w:hint="eastAsia"/>
        </w:rPr>
        <w:t>添加空调安装记录，日期显示问题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37" o:spid="_x0000_i1039" type="#_x0000_t75" style="width:407.25pt;height:232.5pt;visibility:visible">
            <v:imagedata r:id="rId21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15.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电信收费清单，点击编辑按钮，租赁区域为空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40" o:spid="_x0000_i1040" type="#_x0000_t75" style="width:407.25pt;height:232.5pt;visibility:visible">
            <v:imagedata r:id="rId22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16.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收缴停车费明细表，</w:t>
      </w:r>
      <w:r>
        <w:t xml:space="preserve">  </w:t>
      </w:r>
      <w:r>
        <w:rPr>
          <w:rFonts w:cs="微软雅黑" w:hint="eastAsia"/>
        </w:rPr>
        <w:t>点击详情和添加按钮弹出相同的不可编辑修改的提示框。</w:t>
      </w:r>
      <w:r>
        <w:t xml:space="preserve"> </w:t>
      </w:r>
      <w:r>
        <w:rPr>
          <w:rFonts w:cs="微软雅黑" w:hint="eastAsia"/>
        </w:rPr>
        <w:t>表中的座室号和单位为空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43" o:spid="_x0000_i1041" type="#_x0000_t75" style="width:407.25pt;height:232.5pt;visibility:visible">
            <v:imagedata r:id="rId23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17.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平面图，不可修改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18.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应收停车费汇总表。座室号以及个别单位为空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46" o:spid="_x0000_i1042" type="#_x0000_t75" style="width:414.75pt;height:220.5pt;visibility:visible">
            <v:imagedata r:id="rId24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19.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租赁单位安全管理协议。再次新增之后就没有显示了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49" o:spid="_x0000_i1043" type="#_x0000_t75" style="width:414.75pt;height:220.5pt;visibility:visible">
            <v:imagedata r:id="rId25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20.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监控探头。修改按钮，状态不能修改为文字（用户不会知道</w:t>
      </w:r>
      <w:r>
        <w:t>0</w:t>
      </w:r>
      <w:r>
        <w:rPr>
          <w:rFonts w:cs="微软雅黑" w:hint="eastAsia"/>
        </w:rPr>
        <w:t>代表正常，</w:t>
      </w:r>
      <w:r>
        <w:t>1</w:t>
      </w:r>
      <w:r>
        <w:rPr>
          <w:rFonts w:cs="微软雅黑" w:hint="eastAsia"/>
        </w:rPr>
        <w:t>代表删除）</w: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52" o:spid="_x0000_i1044" type="#_x0000_t75" style="width:414.75pt;height:220.5pt;visibility:visible">
            <v:imagedata r:id="rId26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>
        <w:t>21.</w:t>
      </w:r>
      <w:r>
        <w:rPr>
          <w:rFonts w:cs="微软雅黑" w:hint="eastAsia"/>
        </w:rPr>
        <w:t>物业管理</w:t>
      </w:r>
      <w:r>
        <w:t>——</w:t>
      </w:r>
      <w:r>
        <w:rPr>
          <w:rFonts w:cs="微软雅黑" w:hint="eastAsia"/>
        </w:rPr>
        <w:t>车位信息管理表。租赁单位和区域显示为空。有时候点击车位信息表会出现下图所示界面</w:t>
      </w: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58" o:spid="_x0000_i1045" type="#_x0000_t75" style="width:408.75pt;height:238.5pt;visibility:visible">
            <v:imagedata r:id="rId27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  <w:r w:rsidRPr="00A6582D">
        <w:rPr>
          <w:noProof/>
        </w:rPr>
        <w:pict>
          <v:shape id="图片 55" o:spid="_x0000_i1046" type="#_x0000_t75" style="width:408.75pt;height:238.5pt;visibility:visible">
            <v:imagedata r:id="rId28" o:title=""/>
          </v:shape>
        </w:pict>
      </w: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</w:pPr>
    </w:p>
    <w:p w:rsidR="000855B5" w:rsidRDefault="000855B5" w:rsidP="008D1167">
      <w:pPr>
        <w:spacing w:line="220" w:lineRule="atLeast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【财务模块】</w:t>
      </w:r>
    </w:p>
    <w:p w:rsidR="000855B5" w:rsidRDefault="000855B5" w:rsidP="008D1167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pStyle w:val="ListParagraph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4E3B19">
        <w:rPr>
          <w:rFonts w:cs="微软雅黑" w:hint="eastAsia"/>
          <w:sz w:val="28"/>
          <w:szCs w:val="28"/>
        </w:rPr>
        <w:t>收入报表</w:t>
      </w:r>
      <w:r w:rsidRPr="004E3B19">
        <w:rPr>
          <w:sz w:val="28"/>
          <w:szCs w:val="28"/>
        </w:rPr>
        <w:t>——</w:t>
      </w:r>
      <w:r w:rsidRPr="004E3B19">
        <w:rPr>
          <w:rFonts w:cs="微软雅黑" w:hint="eastAsia"/>
          <w:sz w:val="28"/>
          <w:szCs w:val="28"/>
        </w:rPr>
        <w:t>租赁部位，面积，停车费为空。。表中的信息显示相同的两条</w:t>
      </w:r>
      <w:r>
        <w:rPr>
          <w:rFonts w:cs="微软雅黑" w:hint="eastAsia"/>
          <w:sz w:val="28"/>
          <w:szCs w:val="28"/>
        </w:rPr>
        <w:t>，再次进入会显示四条。</w:t>
      </w:r>
    </w:p>
    <w:p w:rsidR="000855B5" w:rsidRPr="004E3B19" w:rsidRDefault="000855B5" w:rsidP="004E3B19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  <w:r>
        <w:rPr>
          <w:rFonts w:cs="微软雅黑" w:hint="eastAsia"/>
          <w:sz w:val="28"/>
          <w:szCs w:val="28"/>
        </w:rPr>
        <w:t>上交部分显示出代码</w: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  <w:r w:rsidRPr="00A6582D">
        <w:rPr>
          <w:noProof/>
        </w:rPr>
        <w:pict>
          <v:shape id="图片 61" o:spid="_x0000_i1047" type="#_x0000_t75" style="width:412.5pt;height:207pt;visibility:visible">
            <v:imagedata r:id="rId29" o:title=""/>
          </v:shape>
        </w:pic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64" o:spid="_x0000_i1048" type="#_x0000_t75" style="width:412.5pt;height:207pt;visibility:visible">
            <v:imagedata r:id="rId30" o:title=""/>
          </v:shape>
        </w:pic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70" o:spid="_x0000_i1049" type="#_x0000_t75" style="width:412.5pt;height:207pt;visibility:visible">
            <v:imagedata r:id="rId31" o:title=""/>
          </v:shape>
        </w:pic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rFonts w:cs="微软雅黑" w:hint="eastAsia"/>
          <w:sz w:val="28"/>
          <w:szCs w:val="28"/>
        </w:rPr>
        <w:t>未交房租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详情按钮</w:t>
      </w:r>
      <w:r>
        <w:rPr>
          <w:sz w:val="28"/>
          <w:szCs w:val="28"/>
        </w:rPr>
        <w:t xml:space="preserve">    </w:t>
      </w:r>
      <w:r>
        <w:rPr>
          <w:rFonts w:cs="微软雅黑" w:hint="eastAsia"/>
          <w:sz w:val="28"/>
          <w:szCs w:val="28"/>
        </w:rPr>
        <w:t>室号为空。。查询按钮无效</w:t>
      </w:r>
    </w:p>
    <w:p w:rsidR="000855B5" w:rsidRPr="004E3B19" w:rsidRDefault="000855B5" w:rsidP="004E3B19">
      <w:pPr>
        <w:spacing w:line="220" w:lineRule="atLeast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82" o:spid="_x0000_i1050" type="#_x0000_t75" style="width:412.5pt;height:207pt;visibility:visible">
            <v:imagedata r:id="rId32" o:title=""/>
          </v:shape>
        </w:pict>
      </w: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Default="000855B5" w:rsidP="004E3B19">
      <w:pPr>
        <w:spacing w:line="220" w:lineRule="atLeast"/>
        <w:rPr>
          <w:sz w:val="28"/>
          <w:szCs w:val="28"/>
        </w:rPr>
      </w:pPr>
    </w:p>
    <w:p w:rsidR="000855B5" w:rsidRPr="004E33DB" w:rsidRDefault="000855B5" w:rsidP="004E33DB">
      <w:pPr>
        <w:pStyle w:val="ListParagraph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4E33DB">
        <w:rPr>
          <w:rFonts w:cs="微软雅黑" w:hint="eastAsia"/>
          <w:sz w:val="28"/>
          <w:szCs w:val="28"/>
        </w:rPr>
        <w:t>已交房租</w:t>
      </w:r>
      <w:r w:rsidRPr="004E33DB">
        <w:rPr>
          <w:sz w:val="28"/>
          <w:szCs w:val="28"/>
        </w:rPr>
        <w:t>——</w:t>
      </w:r>
      <w:r w:rsidRPr="004E33DB">
        <w:rPr>
          <w:rFonts w:cs="微软雅黑" w:hint="eastAsia"/>
          <w:sz w:val="28"/>
          <w:szCs w:val="28"/>
        </w:rPr>
        <w:t>详情，弹出如下对话框</w:t>
      </w:r>
      <w:r>
        <w:rPr>
          <w:rFonts w:cs="微软雅黑" w:hint="eastAsia"/>
          <w:sz w:val="28"/>
          <w:szCs w:val="28"/>
        </w:rPr>
        <w:t>。。查询按钮无效</w: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85" o:spid="_x0000_i1051" type="#_x0000_t75" style="width:412.5pt;height:207pt;visibility:visible">
            <v:imagedata r:id="rId33" o:title=""/>
          </v:shape>
        </w:pic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cs="微软雅黑" w:hint="eastAsia"/>
          <w:sz w:val="28"/>
          <w:szCs w:val="28"/>
        </w:rPr>
        <w:t>未转费用，已转费用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详情的内容比列表中的还少。</w:t>
      </w:r>
      <w:r>
        <w:rPr>
          <w:sz w:val="28"/>
          <w:szCs w:val="28"/>
        </w:rPr>
        <w:t xml:space="preserve">  </w:t>
      </w:r>
      <w:r>
        <w:rPr>
          <w:rFonts w:cs="微软雅黑" w:hint="eastAsia"/>
          <w:sz w:val="28"/>
          <w:szCs w:val="28"/>
        </w:rPr>
        <w:t>查询按钮无效</w: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88" o:spid="_x0000_i1052" type="#_x0000_t75" style="width:412.5pt;height:207pt;visibility:visible">
            <v:imagedata r:id="rId34" o:title=""/>
          </v:shape>
        </w:pic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Pr="004E33DB" w:rsidRDefault="000855B5" w:rsidP="004E33DB">
      <w:pPr>
        <w:pStyle w:val="ListParagraph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 w:rsidRPr="004E33DB">
        <w:rPr>
          <w:rFonts w:cs="微软雅黑" w:hint="eastAsia"/>
          <w:sz w:val="28"/>
          <w:szCs w:val="28"/>
        </w:rPr>
        <w:t>月度收支明细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合计为空</w:t>
      </w:r>
      <w:r>
        <w:rPr>
          <w:sz w:val="28"/>
          <w:szCs w:val="28"/>
        </w:rPr>
        <w:t xml:space="preserve">   </w:t>
      </w:r>
      <w:r>
        <w:rPr>
          <w:rFonts w:cs="微软雅黑" w:hint="eastAsia"/>
          <w:sz w:val="28"/>
          <w:szCs w:val="28"/>
        </w:rPr>
        <w:t>查询按钮无效</w: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91" o:spid="_x0000_i1053" type="#_x0000_t75" style="width:412.5pt;height:264.75pt;visibility:visible">
            <v:imagedata r:id="rId35" o:title=""/>
          </v:shape>
        </w:pic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cs="微软雅黑" w:hint="eastAsia"/>
          <w:sz w:val="28"/>
          <w:szCs w:val="28"/>
        </w:rPr>
        <w:t>半年收支</w:t>
      </w:r>
      <w:r>
        <w:rPr>
          <w:sz w:val="28"/>
          <w:szCs w:val="28"/>
        </w:rPr>
        <w:t>——</w:t>
      </w:r>
      <w:r>
        <w:rPr>
          <w:rFonts w:cs="微软雅黑" w:hint="eastAsia"/>
          <w:sz w:val="28"/>
          <w:szCs w:val="28"/>
        </w:rPr>
        <w:t>合计为空</w: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  <w:r w:rsidRPr="00074CDC">
        <w:rPr>
          <w:noProof/>
          <w:sz w:val="28"/>
          <w:szCs w:val="28"/>
        </w:rPr>
        <w:pict>
          <v:shape id="图片 94" o:spid="_x0000_i1054" type="#_x0000_t75" style="width:414pt;height:209.25pt;visibility:visible">
            <v:imagedata r:id="rId36" o:title=""/>
          </v:shape>
        </w:pict>
      </w: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</w:p>
    <w:p w:rsidR="000855B5" w:rsidRPr="004E33DB" w:rsidRDefault="000855B5" w:rsidP="004E33DB">
      <w:pPr>
        <w:pStyle w:val="ListParagraph"/>
        <w:spacing w:line="220" w:lineRule="atLeast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rFonts w:cs="微软雅黑" w:hint="eastAsia"/>
          <w:sz w:val="28"/>
          <w:szCs w:val="28"/>
        </w:rPr>
        <w:t>月收汇总为空</w:t>
      </w:r>
    </w:p>
    <w:sectPr w:rsidR="000855B5" w:rsidRPr="004E33D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55B5" w:rsidRDefault="000855B5" w:rsidP="008D1167">
      <w:pPr>
        <w:spacing w:after="0"/>
      </w:pPr>
      <w:r>
        <w:separator/>
      </w:r>
    </w:p>
  </w:endnote>
  <w:endnote w:type="continuationSeparator" w:id="0">
    <w:p w:rsidR="000855B5" w:rsidRDefault="000855B5" w:rsidP="008D116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55B5" w:rsidRDefault="000855B5" w:rsidP="008D1167">
      <w:pPr>
        <w:spacing w:after="0"/>
      </w:pPr>
      <w:r>
        <w:separator/>
      </w:r>
    </w:p>
  </w:footnote>
  <w:footnote w:type="continuationSeparator" w:id="0">
    <w:p w:rsidR="000855B5" w:rsidRDefault="000855B5" w:rsidP="008D1167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266066"/>
    <w:multiLevelType w:val="hybridMultilevel"/>
    <w:tmpl w:val="AA90C4EE"/>
    <w:lvl w:ilvl="0" w:tplc="D55A6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7D784A"/>
    <w:multiLevelType w:val="hybridMultilevel"/>
    <w:tmpl w:val="DCCC257A"/>
    <w:lvl w:ilvl="0" w:tplc="A5DC6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embedSystemFonts/>
  <w:bordersDoNotSurroundHeader/>
  <w:bordersDoNotSurroundFooter/>
  <w:defaultTabStop w:val="720"/>
  <w:doNotHyphenateCaps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31D50"/>
    <w:rsid w:val="00037B09"/>
    <w:rsid w:val="00074CDC"/>
    <w:rsid w:val="000855B5"/>
    <w:rsid w:val="00161098"/>
    <w:rsid w:val="001656CD"/>
    <w:rsid w:val="002206E7"/>
    <w:rsid w:val="00283D3F"/>
    <w:rsid w:val="00323B43"/>
    <w:rsid w:val="003D37D8"/>
    <w:rsid w:val="00426133"/>
    <w:rsid w:val="004358AB"/>
    <w:rsid w:val="004E33DB"/>
    <w:rsid w:val="004E3B19"/>
    <w:rsid w:val="0061247F"/>
    <w:rsid w:val="00685ED4"/>
    <w:rsid w:val="00842C05"/>
    <w:rsid w:val="008B7726"/>
    <w:rsid w:val="008D1167"/>
    <w:rsid w:val="009F3618"/>
    <w:rsid w:val="00A6582D"/>
    <w:rsid w:val="00B6356C"/>
    <w:rsid w:val="00BC62C1"/>
    <w:rsid w:val="00BF6010"/>
    <w:rsid w:val="00D31D50"/>
    <w:rsid w:val="00D777EF"/>
    <w:rsid w:val="00FD0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微软雅黑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B43"/>
    <w:pPr>
      <w:adjustRightInd w:val="0"/>
      <w:snapToGrid w:val="0"/>
      <w:spacing w:after="200"/>
    </w:pPr>
    <w:rPr>
      <w:rFonts w:ascii="Tahoma" w:hAnsi="Tahoma" w:cs="Tahoma"/>
      <w:kern w:val="0"/>
      <w:sz w:val="2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8D116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8D1167"/>
    <w:rPr>
      <w:rFonts w:ascii="Tahoma" w:hAnsi="Tahoma" w:cs="Tahoma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8D116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8D1167"/>
    <w:rPr>
      <w:rFonts w:ascii="Tahoma" w:hAnsi="Tahoma" w:cs="Tahoma"/>
      <w:sz w:val="18"/>
      <w:szCs w:val="18"/>
    </w:rPr>
  </w:style>
  <w:style w:type="paragraph" w:styleId="ListParagraph">
    <w:name w:val="List Paragraph"/>
    <w:basedOn w:val="Normal"/>
    <w:uiPriority w:val="99"/>
    <w:qFormat/>
    <w:rsid w:val="008D1167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rsid w:val="008D1167"/>
    <w:pPr>
      <w:spacing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D1167"/>
    <w:rPr>
      <w:rFonts w:ascii="Tahoma" w:hAnsi="Tahoma" w:cs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339</TotalTime>
  <Pages>16</Pages>
  <Words>192</Words>
  <Characters>1095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youarezy@hotmail.com</cp:lastModifiedBy>
  <cp:revision>3</cp:revision>
  <dcterms:created xsi:type="dcterms:W3CDTF">2008-09-11T17:20:00Z</dcterms:created>
  <dcterms:modified xsi:type="dcterms:W3CDTF">2015-09-01T16:06:00Z</dcterms:modified>
</cp:coreProperties>
</file>